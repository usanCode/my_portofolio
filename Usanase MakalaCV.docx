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4F7C2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:rsidTr="00D309CF">
        <w:trPr>
          <w:trHeight w:val="1872"/>
        </w:trPr>
        <w:tc>
          <w:tcPr>
            <w:tcW w:w="10800" w:type="dxa"/>
            <w:gridSpan w:val="7"/>
          </w:tcPr>
          <w:p w:rsidR="00D943A4" w:rsidRDefault="00BD59F4" w:rsidP="00D309CF">
            <w:pPr>
              <w:pStyle w:val="Title"/>
            </w:pPr>
            <w:proofErr w:type="spellStart"/>
            <w:r>
              <w:t>Usanase</w:t>
            </w:r>
            <w:proofErr w:type="spellEnd"/>
            <w:r>
              <w:t xml:space="preserve"> Makala</w:t>
            </w:r>
          </w:p>
          <w:p w:rsidR="00BD59F4" w:rsidRPr="00BD59F4" w:rsidRDefault="00BD59F4" w:rsidP="00D309CF"/>
        </w:tc>
      </w:tr>
      <w:tr w:rsidR="00D943A4" w:rsidRPr="0085363C" w:rsidTr="00D309CF">
        <w:trPr>
          <w:trHeight w:val="288"/>
        </w:trPr>
        <w:tc>
          <w:tcPr>
            <w:tcW w:w="10800" w:type="dxa"/>
            <w:gridSpan w:val="7"/>
          </w:tcPr>
          <w:p w:rsidR="00D943A4" w:rsidRPr="0085363C" w:rsidRDefault="00D943A4" w:rsidP="00D309CF"/>
        </w:tc>
      </w:tr>
      <w:tr w:rsidR="00D943A4" w:rsidRPr="00F079F2" w:rsidTr="00D309CF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:rsidR="00D943A4" w:rsidRPr="00F079F2" w:rsidRDefault="00BD59F4" w:rsidP="00D309CF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SUMMARY</w:t>
            </w:r>
          </w:p>
          <w:p w:rsidR="00D943A4" w:rsidRPr="00E011EF" w:rsidRDefault="00BD59F4" w:rsidP="00D309CF">
            <w:r w:rsidRPr="00BD59F4">
              <w:t>A strong commitment to advancing technology through impactful web and software development has been affirmed.  Enthusiasm for creating user-friendly applications and contributing to a mission focused on community engagement and technological improvement is evident. A continuous pursuit of learning and skill enhancement supports a dedication to excellence in all endeavors.</w:t>
            </w:r>
          </w:p>
          <w:p w:rsidR="00461D4A" w:rsidRPr="00F079F2" w:rsidRDefault="00000000" w:rsidP="00D309CF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A7C84F11E0224C518E789763BC450DED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:rsidR="00D943A4" w:rsidRPr="00E011EF" w:rsidRDefault="00BD59F4" w:rsidP="00D309CF">
            <w:pPr>
              <w:rPr>
                <w:sz w:val="14"/>
              </w:rPr>
            </w:pPr>
            <w:r>
              <w:t>+(250)788403636</w:t>
            </w:r>
          </w:p>
          <w:p w:rsidR="00461D4A" w:rsidRPr="00F079F2" w:rsidRDefault="00000000" w:rsidP="00D309CF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0FE25637AE9247D299F4B3FE504D6631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:rsidR="00461D4A" w:rsidRPr="00BD59F4" w:rsidRDefault="00BD59F4" w:rsidP="00D309CF">
            <w:r>
              <w:t>sabinerugugula@gmail.com</w:t>
            </w:r>
          </w:p>
          <w:p w:rsidR="00D943A4" w:rsidRDefault="00D943A4" w:rsidP="00D309CF"/>
          <w:p w:rsidR="00D309CF" w:rsidRPr="00E00971" w:rsidRDefault="00D309CF" w:rsidP="00D309CF"/>
        </w:tc>
        <w:tc>
          <w:tcPr>
            <w:tcW w:w="360" w:type="dxa"/>
            <w:vMerge w:val="restart"/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D943A4" w:rsidRPr="00F079F2" w:rsidRDefault="00BD59F4" w:rsidP="00D309CF">
            <w:pPr>
              <w:pStyle w:val="Heading1"/>
            </w:pPr>
            <w:r>
              <w:t>EDUCATION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TableSpace"/>
            </w:pPr>
          </w:p>
        </w:tc>
      </w:tr>
      <w:tr w:rsidR="00D943A4" w:rsidRPr="00F079F2" w:rsidTr="00D309CF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TableSpace"/>
            </w:pPr>
          </w:p>
        </w:tc>
      </w:tr>
      <w:tr w:rsidR="00D943A4" w:rsidRPr="00F079F2" w:rsidTr="00D309CF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:rsidR="00D943A4" w:rsidRPr="00F079F2" w:rsidRDefault="00D943A4" w:rsidP="00D309CF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BD59F4" w:rsidRPr="00F079F2" w:rsidRDefault="00BD59F4" w:rsidP="00D309CF">
            <w:r>
              <w:t>University of the people || Pasadena||CA ||United States</w:t>
            </w:r>
          </w:p>
          <w:p w:rsidR="00D943A4" w:rsidRPr="00046661" w:rsidRDefault="00BD59F4" w:rsidP="00D309CF">
            <w:r>
              <w:t>Associate Degree in computer science</w:t>
            </w:r>
          </w:p>
        </w:tc>
      </w:tr>
      <w:tr w:rsidR="00D943A4" w:rsidRPr="00F079F2" w:rsidTr="00D309CF">
        <w:trPr>
          <w:gridAfter w:val="1"/>
          <w:wAfter w:w="20" w:type="dxa"/>
          <w:trHeight w:val="80"/>
        </w:trPr>
        <w:tc>
          <w:tcPr>
            <w:tcW w:w="3150" w:type="dxa"/>
            <w:vMerge/>
          </w:tcPr>
          <w:p w:rsidR="00D943A4" w:rsidRPr="00F079F2" w:rsidRDefault="00D943A4" w:rsidP="00D309CF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D943A4" w:rsidRPr="00F079F2" w:rsidRDefault="00BD59F4" w:rsidP="00D309CF">
            <w:pPr>
              <w:pStyle w:val="Heading1"/>
            </w:pPr>
            <w:r>
              <w:t>CERTIFICATION</w:t>
            </w:r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:rsidR="00D943A4" w:rsidRPr="00E011EF" w:rsidRDefault="00D943A4" w:rsidP="00D309CF">
            <w:pPr>
              <w:pStyle w:val="TableSpace"/>
            </w:pPr>
          </w:p>
        </w:tc>
      </w:tr>
      <w:tr w:rsidR="00D943A4" w:rsidRPr="00F079F2" w:rsidTr="00D309CF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:rsidR="00D943A4" w:rsidRPr="00E011EF" w:rsidRDefault="00D943A4" w:rsidP="00D309CF">
            <w:pPr>
              <w:pStyle w:val="TableSpace"/>
            </w:pPr>
          </w:p>
        </w:tc>
      </w:tr>
      <w:tr w:rsidR="00D943A4" w:rsidRPr="00F079F2" w:rsidTr="00D309CF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:rsidR="00D943A4" w:rsidRPr="00F079F2" w:rsidRDefault="00D943A4" w:rsidP="00D309CF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:rsidR="00D943A4" w:rsidRPr="00F079F2" w:rsidRDefault="00D943A4" w:rsidP="00D309CF"/>
        </w:tc>
        <w:tc>
          <w:tcPr>
            <w:tcW w:w="7270" w:type="dxa"/>
            <w:gridSpan w:val="4"/>
          </w:tcPr>
          <w:p w:rsidR="00D943A4" w:rsidRPr="00F079F2" w:rsidRDefault="00BD59F4" w:rsidP="00D309CF">
            <w:r>
              <w:t>-</w:t>
            </w:r>
            <w:proofErr w:type="spellStart"/>
            <w:r>
              <w:t>SheCodes</w:t>
            </w:r>
            <w:proofErr w:type="spellEnd"/>
          </w:p>
          <w:p w:rsidR="00D943A4" w:rsidRDefault="00BD59F4" w:rsidP="00D309CF">
            <w:proofErr w:type="spellStart"/>
            <w:r>
              <w:t>SheCodes</w:t>
            </w:r>
            <w:proofErr w:type="spellEnd"/>
            <w:r>
              <w:t xml:space="preserve"> Basics</w:t>
            </w:r>
          </w:p>
          <w:p w:rsidR="00BD59F4" w:rsidRDefault="00BD59F4" w:rsidP="00D309CF">
            <w:r>
              <w:t>-</w:t>
            </w:r>
            <w:proofErr w:type="spellStart"/>
            <w:r>
              <w:t>SheCodes</w:t>
            </w:r>
            <w:proofErr w:type="spellEnd"/>
          </w:p>
          <w:p w:rsidR="00D309CF" w:rsidRDefault="00D309CF" w:rsidP="00D309CF">
            <w:proofErr w:type="spellStart"/>
            <w:r>
              <w:t>SheCodes</w:t>
            </w:r>
            <w:proofErr w:type="spellEnd"/>
            <w:r>
              <w:t xml:space="preserve"> Plus</w:t>
            </w:r>
          </w:p>
          <w:p w:rsidR="00D309CF" w:rsidRDefault="00D309CF" w:rsidP="00D309CF">
            <w:r>
              <w:t>-LinkedIn</w:t>
            </w:r>
          </w:p>
          <w:p w:rsidR="00D309CF" w:rsidRDefault="00D309CF" w:rsidP="00D309CF">
            <w:r>
              <w:t>Become a Software Developer</w:t>
            </w:r>
            <w:r>
              <w:t xml:space="preserve"> </w:t>
            </w:r>
          </w:p>
          <w:p w:rsidR="00D309CF" w:rsidRDefault="00D309CF" w:rsidP="00D309CF">
            <w:r>
              <w:t>-Udacity</w:t>
            </w:r>
          </w:p>
          <w:p w:rsidR="00D309CF" w:rsidRDefault="00D309CF" w:rsidP="00D309CF">
            <w:r>
              <w:t xml:space="preserve">Deep Learning Nanodegree </w:t>
            </w:r>
            <w:proofErr w:type="spellStart"/>
            <w:r>
              <w:t>Cerificate</w:t>
            </w:r>
            <w:proofErr w:type="spellEnd"/>
          </w:p>
          <w:p w:rsidR="00D309CF" w:rsidRPr="00F079F2" w:rsidRDefault="00D309CF" w:rsidP="00D309CF"/>
        </w:tc>
      </w:tr>
      <w:tr w:rsidR="00D943A4" w:rsidRPr="00F079F2" w:rsidTr="00D309CF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:rsidR="00D943A4" w:rsidRPr="00F079F2" w:rsidRDefault="00D943A4" w:rsidP="00D309CF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D943A4" w:rsidRPr="00F079F2" w:rsidRDefault="00D309CF" w:rsidP="00D309CF">
            <w:pPr>
              <w:pStyle w:val="Heading1"/>
            </w:pPr>
            <w:r>
              <w:t>SKILLS</w:t>
            </w:r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TableSpace"/>
            </w:pPr>
          </w:p>
        </w:tc>
      </w:tr>
      <w:tr w:rsidR="00D943A4" w:rsidRPr="00F079F2" w:rsidTr="00D309CF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TableSpace"/>
            </w:pPr>
          </w:p>
        </w:tc>
      </w:tr>
      <w:tr w:rsidR="00D943A4" w:rsidRPr="00F079F2" w:rsidTr="00D309CF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:rsidR="00D943A4" w:rsidRPr="00252342" w:rsidRDefault="00D943A4" w:rsidP="00D309CF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D943A4" w:rsidRPr="000573A9" w:rsidRDefault="00D309CF" w:rsidP="00D309CF">
            <w:r>
              <w:t>HTM - CSS – Python – SQ – Web Design</w:t>
            </w:r>
          </w:p>
        </w:tc>
      </w:tr>
      <w:tr w:rsidR="00D943A4" w:rsidRPr="00F079F2" w:rsidTr="00D309CF">
        <w:trPr>
          <w:gridAfter w:val="1"/>
          <w:wAfter w:w="20" w:type="dxa"/>
          <w:trHeight w:val="1620"/>
        </w:trPr>
        <w:tc>
          <w:tcPr>
            <w:tcW w:w="3150" w:type="dxa"/>
            <w:vMerge/>
          </w:tcPr>
          <w:p w:rsidR="00D943A4" w:rsidRPr="00F079F2" w:rsidRDefault="00D943A4" w:rsidP="00D309C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D943A4" w:rsidRPr="00F079F2" w:rsidRDefault="00D943A4" w:rsidP="00D309CF">
            <w:pPr>
              <w:pStyle w:val="Heading1"/>
            </w:pP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:rsidR="00D943A4" w:rsidRPr="00F079F2" w:rsidRDefault="00D943A4" w:rsidP="00D309CF">
            <w:pPr>
              <w:pStyle w:val="TableSpace"/>
            </w:pPr>
          </w:p>
        </w:tc>
      </w:tr>
      <w:tr w:rsidR="00D309CF" w:rsidRPr="00F079F2" w:rsidTr="00D309CF">
        <w:trPr>
          <w:gridAfter w:val="3"/>
          <w:wAfter w:w="513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:rsidR="00D309CF" w:rsidRPr="00F079F2" w:rsidRDefault="00D309CF" w:rsidP="00D309C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:rsidR="00D309CF" w:rsidRPr="00F079F2" w:rsidRDefault="00D309CF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:rsidR="00D309CF" w:rsidRPr="00F079F2" w:rsidRDefault="00D309CF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D943A4" w:rsidRPr="00F079F2" w:rsidTr="00D309CF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:rsidR="00D943A4" w:rsidRPr="00F079F2" w:rsidRDefault="00D943A4" w:rsidP="00D309CF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:rsidR="00D943A4" w:rsidRPr="00F079F2" w:rsidRDefault="00D943A4" w:rsidP="00D309C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D943A4" w:rsidRPr="00046661" w:rsidRDefault="00D943A4" w:rsidP="00D309CF"/>
        </w:tc>
      </w:tr>
    </w:tbl>
    <w:p w:rsidR="00CE6104" w:rsidRPr="0006568A" w:rsidRDefault="00D309CF" w:rsidP="007520D7">
      <w:r>
        <w:br w:type="textWrapping" w:clear="all"/>
      </w:r>
    </w:p>
    <w:sectPr w:rsidR="00CE6104" w:rsidRPr="0006568A" w:rsidSect="00FF05AD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4728C" w:rsidRDefault="00E4728C" w:rsidP="0085363C">
      <w:pPr>
        <w:spacing w:line="240" w:lineRule="auto"/>
      </w:pPr>
      <w:r>
        <w:separator/>
      </w:r>
    </w:p>
  </w:endnote>
  <w:endnote w:type="continuationSeparator" w:id="0">
    <w:p w:rsidR="00E4728C" w:rsidRDefault="00E4728C" w:rsidP="0085363C">
      <w:pPr>
        <w:spacing w:line="240" w:lineRule="auto"/>
      </w:pPr>
      <w:r>
        <w:continuationSeparator/>
      </w:r>
    </w:p>
  </w:endnote>
  <w:endnote w:type="continuationNotice" w:id="1">
    <w:p w:rsidR="00E4728C" w:rsidRDefault="00E4728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B95EACA-5667-4163-B9DB-75D182BC228E}"/>
    <w:embedBold r:id="rId2" w:fontKey="{9288200C-ED65-42C7-9164-0934F7C3587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DD07BC8-9BFE-4C57-B098-53939D8FD113}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9D17760-A4E3-47CC-872F-AEBC1C340C0D}"/>
    <w:embedBold r:id="rId5" w:fontKey="{EF2A9956-2CB8-4551-B240-67A78AE967CF}"/>
    <w:embedItalic r:id="rId6" w:fontKey="{A2C2ABC9-CAD2-4CC4-B8F2-550985EB2F0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1FD6650-8459-4F09-981F-4CE5D4590FF8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8" w:fontKey="{6036C004-35A2-4420-9C6D-4679D9CAF5D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4728C" w:rsidRDefault="00E4728C" w:rsidP="0085363C">
      <w:pPr>
        <w:spacing w:line="240" w:lineRule="auto"/>
      </w:pPr>
      <w:r>
        <w:separator/>
      </w:r>
    </w:p>
  </w:footnote>
  <w:footnote w:type="continuationSeparator" w:id="0">
    <w:p w:rsidR="00E4728C" w:rsidRDefault="00E4728C" w:rsidP="0085363C">
      <w:pPr>
        <w:spacing w:line="240" w:lineRule="auto"/>
      </w:pPr>
      <w:r>
        <w:continuationSeparator/>
      </w:r>
    </w:p>
  </w:footnote>
  <w:footnote w:type="continuationNotice" w:id="1">
    <w:p w:rsidR="00E4728C" w:rsidRDefault="00E4728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96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D589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064FD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37F36"/>
    <w:rsid w:val="00B62AB7"/>
    <w:rsid w:val="00B67087"/>
    <w:rsid w:val="00B96634"/>
    <w:rsid w:val="00BD4753"/>
    <w:rsid w:val="00BD59F4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43D1"/>
    <w:rsid w:val="00CE6104"/>
    <w:rsid w:val="00CE73DF"/>
    <w:rsid w:val="00CE7918"/>
    <w:rsid w:val="00CF2171"/>
    <w:rsid w:val="00D16163"/>
    <w:rsid w:val="00D24011"/>
    <w:rsid w:val="00D309CF"/>
    <w:rsid w:val="00D70523"/>
    <w:rsid w:val="00D821F0"/>
    <w:rsid w:val="00D90814"/>
    <w:rsid w:val="00D943A4"/>
    <w:rsid w:val="00DA2E00"/>
    <w:rsid w:val="00DA39F9"/>
    <w:rsid w:val="00DB3FAD"/>
    <w:rsid w:val="00E00971"/>
    <w:rsid w:val="00E011EF"/>
    <w:rsid w:val="00E246A5"/>
    <w:rsid w:val="00E4728C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0FF05AD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26F4CCAD-1EEB-4DF2-9DC8-88B585353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7C84F11E0224C518E789763BC450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74A034-677E-450B-B3ED-61DE70194C22}"/>
      </w:docPartPr>
      <w:docPartBody>
        <w:p w:rsidR="00000000" w:rsidRDefault="00000000">
          <w:pPr>
            <w:pStyle w:val="A7C84F11E0224C518E789763BC450DED"/>
          </w:pPr>
          <w:r w:rsidRPr="00D943A4">
            <w:t>PHONE</w:t>
          </w:r>
        </w:p>
      </w:docPartBody>
    </w:docPart>
    <w:docPart>
      <w:docPartPr>
        <w:name w:val="0FE25637AE9247D299F4B3FE504D66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FA82AF-2C9D-4896-B9DF-A02C6D3D6527}"/>
      </w:docPartPr>
      <w:docPartBody>
        <w:p w:rsidR="00000000" w:rsidRDefault="00000000">
          <w:pPr>
            <w:pStyle w:val="0FE25637AE9247D299F4B3FE504D6631"/>
          </w:pPr>
          <w:r w:rsidRPr="00264AF7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CE7"/>
    <w:rsid w:val="001B1CE7"/>
    <w:rsid w:val="00276E12"/>
    <w:rsid w:val="00CE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8431ED28274371B592A3BD5AC864F3">
    <w:name w:val="568431ED28274371B592A3BD5AC864F3"/>
  </w:style>
  <w:style w:type="paragraph" w:customStyle="1" w:styleId="072ABBA1E7D74B4F976479CFCF44892C">
    <w:name w:val="072ABBA1E7D74B4F976479CFCF44892C"/>
  </w:style>
  <w:style w:type="paragraph" w:customStyle="1" w:styleId="741B4D21C99D48DCA8299AC59C860916">
    <w:name w:val="741B4D21C99D48DCA8299AC59C860916"/>
  </w:style>
  <w:style w:type="paragraph" w:customStyle="1" w:styleId="B9A38177F5E6474682791FA0711E8D28">
    <w:name w:val="B9A38177F5E6474682791FA0711E8D28"/>
  </w:style>
  <w:style w:type="paragraph" w:customStyle="1" w:styleId="CBD81CBFB97F493A9DF955B03C972C23">
    <w:name w:val="CBD81CBFB97F493A9DF955B03C972C23"/>
  </w:style>
  <w:style w:type="paragraph" w:customStyle="1" w:styleId="F58E70C6F999464DAF43521105FCD91A">
    <w:name w:val="F58E70C6F999464DAF43521105FCD91A"/>
  </w:style>
  <w:style w:type="paragraph" w:customStyle="1" w:styleId="A2EEA0B7C5A445D688E52BFE96A811B7">
    <w:name w:val="A2EEA0B7C5A445D688E52BFE96A811B7"/>
  </w:style>
  <w:style w:type="paragraph" w:customStyle="1" w:styleId="A7C84F11E0224C518E789763BC450DED">
    <w:name w:val="A7C84F11E0224C518E789763BC450DED"/>
  </w:style>
  <w:style w:type="paragraph" w:customStyle="1" w:styleId="42CFABB69F294EAE9C5E873EEF117C3F">
    <w:name w:val="42CFABB69F294EAE9C5E873EEF117C3F"/>
  </w:style>
  <w:style w:type="paragraph" w:customStyle="1" w:styleId="0FE25637AE9247D299F4B3FE504D6631">
    <w:name w:val="0FE25637AE9247D299F4B3FE504D6631"/>
  </w:style>
  <w:style w:type="paragraph" w:customStyle="1" w:styleId="F8DE4F45F0274AD8A65F24F374263C91">
    <w:name w:val="F8DE4F45F0274AD8A65F24F374263C91"/>
  </w:style>
  <w:style w:type="paragraph" w:customStyle="1" w:styleId="5F075DF3C9C24CA792B331CD69A17FAA">
    <w:name w:val="5F075DF3C9C24CA792B331CD69A17FAA"/>
  </w:style>
  <w:style w:type="paragraph" w:customStyle="1" w:styleId="C4BDE81D12F14718A890681F907499CF">
    <w:name w:val="C4BDE81D12F14718A890681F907499CF"/>
  </w:style>
  <w:style w:type="paragraph" w:customStyle="1" w:styleId="D8D4F64F5EB74FA2B5BDF04B4FE38AE8">
    <w:name w:val="D8D4F64F5EB74FA2B5BDF04B4FE38AE8"/>
  </w:style>
  <w:style w:type="paragraph" w:customStyle="1" w:styleId="7AD1FB6319044AE4BD01C78877881F8A">
    <w:name w:val="7AD1FB6319044AE4BD01C78877881F8A"/>
  </w:style>
  <w:style w:type="paragraph" w:customStyle="1" w:styleId="E52EE5CAB0F04126B7C2F8EE79423C2B">
    <w:name w:val="E52EE5CAB0F04126B7C2F8EE79423C2B"/>
  </w:style>
  <w:style w:type="paragraph" w:customStyle="1" w:styleId="F7353F1B6BCF469AA7D068321D10F770">
    <w:name w:val="F7353F1B6BCF469AA7D068321D10F770"/>
  </w:style>
  <w:style w:type="paragraph" w:customStyle="1" w:styleId="3BCF1B285495425BB24DD70228C4ABCE">
    <w:name w:val="3BCF1B285495425BB24DD70228C4ABCE"/>
  </w:style>
  <w:style w:type="paragraph" w:customStyle="1" w:styleId="D9428B73576E415584FBF65A7B8D2E87">
    <w:name w:val="D9428B73576E415584FBF65A7B8D2E87"/>
  </w:style>
  <w:style w:type="paragraph" w:customStyle="1" w:styleId="0403ACABAE2E4CE2985AEA9E7FD190BD">
    <w:name w:val="0403ACABAE2E4CE2985AEA9E7FD190BD"/>
  </w:style>
  <w:style w:type="paragraph" w:customStyle="1" w:styleId="0E551D052FFD4D5A9100BE7D278BC8AE">
    <w:name w:val="0E551D052FFD4D5A9100BE7D278BC8AE"/>
  </w:style>
  <w:style w:type="paragraph" w:customStyle="1" w:styleId="0A36415A66924F87838E2994F26846BA">
    <w:name w:val="0A36415A66924F87838E2994F26846BA"/>
  </w:style>
  <w:style w:type="paragraph" w:customStyle="1" w:styleId="2B491A0821904AFDAC39293230249E57">
    <w:name w:val="2B491A0821904AFDAC39293230249E57"/>
  </w:style>
  <w:style w:type="paragraph" w:customStyle="1" w:styleId="DFA16EE71F3F4FBB9DD6E1C642D9A30E">
    <w:name w:val="DFA16EE71F3F4FBB9DD6E1C642D9A30E"/>
  </w:style>
  <w:style w:type="paragraph" w:customStyle="1" w:styleId="C6183998A6DB4C1ABB1226D69EF8EA79">
    <w:name w:val="C6183998A6DB4C1ABB1226D69EF8EA79"/>
  </w:style>
  <w:style w:type="paragraph" w:customStyle="1" w:styleId="D954E4E8DAC94DD4A1BABA8BEF5DE0FB">
    <w:name w:val="D954E4E8DAC94DD4A1BABA8BEF5DE0FB"/>
  </w:style>
  <w:style w:type="paragraph" w:customStyle="1" w:styleId="D571AE3D762F4B32A15DC2DB79F514E4">
    <w:name w:val="D571AE3D762F4B32A15DC2DB79F514E4"/>
  </w:style>
  <w:style w:type="paragraph" w:customStyle="1" w:styleId="7291BE26F7004788B77B4501EE03A8FA">
    <w:name w:val="7291BE26F7004788B77B4501EE03A8FA"/>
  </w:style>
  <w:style w:type="paragraph" w:customStyle="1" w:styleId="3CF531CC58BF44D6B547FD8B6ABAD5B3">
    <w:name w:val="3CF531CC58BF44D6B547FD8B6ABAD5B3"/>
    <w:rsid w:val="001B1CE7"/>
  </w:style>
  <w:style w:type="paragraph" w:customStyle="1" w:styleId="F1D6AB40F5AF4F4684D791CAC23E55DA">
    <w:name w:val="F1D6AB40F5AF4F4684D791CAC23E55DA"/>
    <w:rsid w:val="001B1CE7"/>
  </w:style>
  <w:style w:type="paragraph" w:customStyle="1" w:styleId="A616DE628ABD4DFA8F5B4DCEEFB54E1A">
    <w:name w:val="A616DE628ABD4DFA8F5B4DCEEFB54E1A"/>
    <w:rsid w:val="001B1C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316BE10-0BAC-476D-A3F9-C114B25918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2DBFC1-E962-42FE-8584-0B732E70F0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F57732-C465-470D-827B-E14425D7858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135</TotalTime>
  <Pages>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2025-04-03T21:11:00Z</dcterms:created>
  <dcterms:modified xsi:type="dcterms:W3CDTF">2025-04-03T23:26:00Z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